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21D" w:rsidRDefault="007F21FF">
      <w:pPr>
        <w:pStyle w:val="Ttulo"/>
      </w:pPr>
      <w:r>
        <w:t>Laboratorio</w:t>
      </w:r>
      <w:r w:rsidR="00BE5873">
        <w:t>:</w:t>
      </w:r>
      <w:r>
        <w:t xml:space="preserve"> Librería </w:t>
      </w:r>
      <w:proofErr w:type="spellStart"/>
      <w:r>
        <w:t>OpenCV</w:t>
      </w:r>
      <w:proofErr w:type="spellEnd"/>
    </w:p>
    <w:p w:rsidR="0039621D" w:rsidRDefault="007F21FF">
      <w:pPr>
        <w:pStyle w:val="Sangranormal"/>
      </w:pPr>
      <w:r>
        <w:t>Tecnológico de Costa Rica</w:t>
      </w:r>
    </w:p>
    <w:p w:rsidR="007F21FF" w:rsidRDefault="007F21FF">
      <w:pPr>
        <w:pStyle w:val="Sangranormal"/>
      </w:pPr>
      <w:r>
        <w:t>Ingeniería en Computación</w:t>
      </w:r>
    </w:p>
    <w:p w:rsidR="007F21FF" w:rsidRDefault="007F21FF">
      <w:pPr>
        <w:pStyle w:val="Sangranormal"/>
      </w:pPr>
      <w:r>
        <w:t>Desarrollo de Dispositivos Móviles</w:t>
      </w:r>
    </w:p>
    <w:p w:rsidR="004B0648" w:rsidRPr="00956444" w:rsidRDefault="004B0648" w:rsidP="004B0648">
      <w:r>
        <w:t>A.</w:t>
      </w:r>
      <w:r w:rsidR="005A1AD0">
        <w:t xml:space="preserve"> </w:t>
      </w:r>
      <w:r>
        <w:t>Sofia Solano,</w:t>
      </w:r>
      <w:r w:rsidR="005A1AD0">
        <w:t xml:space="preserve"> </w:t>
      </w:r>
      <w:proofErr w:type="spellStart"/>
      <w:r>
        <w:t>Samantha</w:t>
      </w:r>
      <w:proofErr w:type="spellEnd"/>
      <w:r>
        <w:t xml:space="preserve"> </w:t>
      </w:r>
      <w:proofErr w:type="spellStart"/>
      <w:r>
        <w:t>Arburola</w:t>
      </w:r>
      <w:proofErr w:type="spellEnd"/>
    </w:p>
    <w:p w:rsidR="007F21FF" w:rsidRDefault="00154A68">
      <w:pPr>
        <w:pStyle w:val="Sangranormal"/>
      </w:pPr>
      <w:r>
        <w:t xml:space="preserve">Instrucciones: Entregue </w:t>
      </w:r>
      <w:r w:rsidR="00456F19">
        <w:t>un documento</w:t>
      </w:r>
      <w:r>
        <w:t xml:space="preserve"> con las respuestas y la evidencia solicitada. </w:t>
      </w:r>
    </w:p>
    <w:p w:rsidR="0039621D" w:rsidRDefault="007F21FF" w:rsidP="00E14ABA">
      <w:pPr>
        <w:pStyle w:val="Ttulo1"/>
        <w:spacing w:before="240"/>
      </w:pPr>
      <w:r>
        <w:t>Preste atención a las explicaciones que serán dadas y responda</w:t>
      </w:r>
    </w:p>
    <w:p w:rsidR="0039621D" w:rsidRDefault="003F6570">
      <w:pPr>
        <w:pStyle w:val="Lista"/>
      </w:pPr>
      <w:sdt>
        <w:sdtPr>
          <w:rPr>
            <w:rStyle w:val="Casilla"/>
          </w:rPr>
          <w:id w:val="1868167174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asilla"/>
          </w:rPr>
        </w:sdtEndPr>
        <w:sdtContent>
          <w:r w:rsidR="00DE4376">
            <w:rPr>
              <w:rStyle w:val="Casilla"/>
              <w:rFonts w:hint="eastAsia"/>
            </w:rPr>
            <w:t>☐</w:t>
          </w:r>
        </w:sdtContent>
      </w:sdt>
      <w:r w:rsidR="00DE4376">
        <w:tab/>
      </w:r>
      <w:r w:rsidR="007F21FF">
        <w:t>¿Cuántas maneras hay de usar la librería con Android Studio?</w:t>
      </w:r>
    </w:p>
    <w:p w:rsidR="003F6570" w:rsidRPr="003F6570" w:rsidRDefault="003F6570" w:rsidP="003F6570">
      <w:pPr>
        <w:pStyle w:val="Lista"/>
        <w:numPr>
          <w:ilvl w:val="0"/>
          <w:numId w:val="1"/>
        </w:numPr>
        <w:rPr>
          <w:rStyle w:val="Casilla"/>
          <w:rFonts w:asciiTheme="minorHAnsi" w:eastAsiaTheme="minorHAnsi" w:hAnsiTheme="minorHAnsi"/>
          <w:b w:val="0"/>
          <w:bCs w:val="0"/>
          <w:color w:val="000000" w:themeColor="text1"/>
          <w:position w:val="0"/>
          <w:sz w:val="18"/>
        </w:rPr>
      </w:pPr>
      <w:r>
        <w:rPr>
          <w:rStyle w:val="Casilla"/>
        </w:rPr>
        <w:t xml:space="preserve">Importando el código con </w:t>
      </w:r>
      <w:proofErr w:type="spellStart"/>
      <w:r>
        <w:rPr>
          <w:rStyle w:val="Casilla"/>
        </w:rPr>
        <w:t>OpenCV</w:t>
      </w:r>
      <w:proofErr w:type="spellEnd"/>
      <w:r>
        <w:rPr>
          <w:rStyle w:val="Casilla"/>
        </w:rPr>
        <w:t xml:space="preserve"> puro</w:t>
      </w:r>
    </w:p>
    <w:p w:rsidR="003F6570" w:rsidRDefault="003F6570" w:rsidP="003F6570">
      <w:pPr>
        <w:pStyle w:val="Lista"/>
        <w:numPr>
          <w:ilvl w:val="0"/>
          <w:numId w:val="1"/>
        </w:numPr>
      </w:pPr>
      <w:r>
        <w:rPr>
          <w:rStyle w:val="Casilla"/>
        </w:rPr>
        <w:t xml:space="preserve">Usando las librerías compiladas de </w:t>
      </w:r>
      <w:proofErr w:type="spellStart"/>
      <w:r>
        <w:rPr>
          <w:rStyle w:val="Casilla"/>
        </w:rPr>
        <w:t>c++</w:t>
      </w:r>
      <w:proofErr w:type="spellEnd"/>
    </w:p>
    <w:p w:rsidR="0039621D" w:rsidRDefault="003F6570">
      <w:pPr>
        <w:pStyle w:val="Lista"/>
      </w:pPr>
      <w:sdt>
        <w:sdtPr>
          <w:rPr>
            <w:rStyle w:val="Casilla"/>
          </w:rPr>
          <w:id w:val="203139024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asilla"/>
          </w:rPr>
        </w:sdtEndPr>
        <w:sdtContent>
          <w:r w:rsidR="00DE4376">
            <w:rPr>
              <w:rStyle w:val="Casilla"/>
              <w:rFonts w:hint="eastAsia"/>
            </w:rPr>
            <w:t>☐</w:t>
          </w:r>
        </w:sdtContent>
      </w:sdt>
      <w:r w:rsidR="00DE4376">
        <w:tab/>
      </w:r>
      <w:r w:rsidR="007F21FF">
        <w:t>¿Dónde se ubican los archivos incluidos?</w:t>
      </w:r>
    </w:p>
    <w:p w:rsidR="003F6570" w:rsidRDefault="003F6570">
      <w:pPr>
        <w:pStyle w:val="Lista"/>
      </w:pPr>
      <w:r>
        <w:rPr>
          <w:rStyle w:val="Casilla"/>
          <w:rFonts w:hint="eastAsia"/>
        </w:rPr>
        <w:t xml:space="preserve">En </w:t>
      </w:r>
      <w:proofErr w:type="spellStart"/>
      <w:r>
        <w:rPr>
          <w:rStyle w:val="Casilla"/>
          <w:rFonts w:hint="eastAsia"/>
        </w:rPr>
        <w:t>jini</w:t>
      </w:r>
      <w:proofErr w:type="spellEnd"/>
    </w:p>
    <w:p w:rsidR="007F21FF" w:rsidRDefault="003F6570" w:rsidP="007F21FF">
      <w:pPr>
        <w:pStyle w:val="Lista"/>
      </w:pPr>
      <w:sdt>
        <w:sdtPr>
          <w:rPr>
            <w:rStyle w:val="Casilla"/>
          </w:rPr>
          <w:id w:val="993761442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asilla"/>
          </w:rPr>
        </w:sdtEndPr>
        <w:sdtContent>
          <w:r w:rsidR="00DE4376">
            <w:rPr>
              <w:rStyle w:val="Casilla"/>
              <w:rFonts w:hint="eastAsia"/>
            </w:rPr>
            <w:t>☐</w:t>
          </w:r>
        </w:sdtContent>
      </w:sdt>
      <w:r w:rsidR="00DE4376">
        <w:tab/>
      </w:r>
      <w:r w:rsidR="007F21FF">
        <w:t xml:space="preserve">¿Qué le pasa a los </w:t>
      </w:r>
      <w:proofErr w:type="spellStart"/>
      <w:r w:rsidR="007F21FF">
        <w:t>grandle</w:t>
      </w:r>
      <w:proofErr w:type="spellEnd"/>
      <w:r w:rsidR="007F21FF">
        <w:t>?</w:t>
      </w:r>
    </w:p>
    <w:p w:rsidR="003F6570" w:rsidRDefault="003F6570" w:rsidP="007F21FF">
      <w:pPr>
        <w:pStyle w:val="Lista"/>
      </w:pPr>
      <w:r>
        <w:rPr>
          <w:rStyle w:val="Casilla"/>
          <w:rFonts w:hint="eastAsia"/>
        </w:rPr>
        <w:t>En el mejor de los casos se sincroniza con los datos de la aplicaci</w:t>
      </w:r>
      <w:r>
        <w:rPr>
          <w:rStyle w:val="Casilla"/>
        </w:rPr>
        <w:t xml:space="preserve">ón automáticamente. En </w:t>
      </w:r>
      <w:proofErr w:type="gramStart"/>
      <w:r>
        <w:rPr>
          <w:rStyle w:val="Casilla"/>
        </w:rPr>
        <w:t>el</w:t>
      </w:r>
      <w:proofErr w:type="gramEnd"/>
      <w:r>
        <w:rPr>
          <w:rStyle w:val="Casilla"/>
        </w:rPr>
        <w:t xml:space="preserve"> pero hay que cambiar la versión del </w:t>
      </w:r>
      <w:proofErr w:type="spellStart"/>
      <w:r>
        <w:rPr>
          <w:rStyle w:val="Casilla"/>
        </w:rPr>
        <w:t>sdk</w:t>
      </w:r>
      <w:proofErr w:type="spellEnd"/>
      <w:r>
        <w:rPr>
          <w:rStyle w:val="Casilla"/>
        </w:rPr>
        <w:t xml:space="preserve">. </w:t>
      </w:r>
    </w:p>
    <w:p w:rsidR="0039621D" w:rsidRDefault="003F6570">
      <w:pPr>
        <w:pStyle w:val="Lista"/>
      </w:pPr>
      <w:sdt>
        <w:sdtPr>
          <w:rPr>
            <w:rStyle w:val="Casilla"/>
          </w:rPr>
          <w:id w:val="-859198129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asilla"/>
          </w:rPr>
        </w:sdtEndPr>
        <w:sdtContent>
          <w:r w:rsidR="00DE4376">
            <w:rPr>
              <w:rStyle w:val="Casilla"/>
              <w:rFonts w:hint="eastAsia"/>
            </w:rPr>
            <w:t>☐</w:t>
          </w:r>
        </w:sdtContent>
      </w:sdt>
      <w:r w:rsidR="00DE4376">
        <w:tab/>
      </w:r>
      <w:r w:rsidR="00154A68">
        <w:rPr>
          <w:noProof/>
          <w:lang w:val="es-CR" w:eastAsia="es-C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-19050</wp:posOffset>
                </wp:positionV>
                <wp:extent cx="2294890" cy="5204460"/>
                <wp:effectExtent l="0" t="0" r="0" b="0"/>
                <wp:wrapSquare wrapText="bothSides"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4890" cy="5204460"/>
                          <a:chOff x="0" y="0"/>
                          <a:chExt cx="2294890" cy="5204460"/>
                        </a:xfrm>
                      </wpg:grpSpPr>
                      <wpg:grpSp>
                        <wpg:cNvPr id="17" name="Grupo 16" descr="Flower graphic"/>
                        <wpg:cNvGrpSpPr/>
                        <wpg:grpSpPr>
                          <a:xfrm>
                            <a:off x="476250" y="0"/>
                            <a:ext cx="1344168" cy="5202936"/>
                            <a:chOff x="0" y="0"/>
                            <a:chExt cx="1725283" cy="6711710"/>
                          </a:xfrm>
                        </wpg:grpSpPr>
                        <pic:pic xmlns:pic="http://schemas.openxmlformats.org/drawingml/2006/picture">
                          <pic:nvPicPr>
                            <pic:cNvPr id="2" name="Imagen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duotone>
                                <a:prstClr val="black"/>
                                <a:schemeClr val="accent3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58452"/>
                            <a:stretch/>
                          </pic:blipFill>
                          <pic:spPr>
                            <a:xfrm>
                              <a:off x="292947" y="144383"/>
                              <a:ext cx="603505" cy="15816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Imagen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859171"/>
                              <a:ext cx="1612395" cy="154838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Imagen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198" y="0"/>
                              <a:ext cx="1633731" cy="67117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2865" y="4304801"/>
                              <a:ext cx="1042418" cy="98450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Imagen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duotone>
                                <a:prstClr val="black"/>
                                <a:schemeClr val="accent3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2479"/>
                            <a:stretch/>
                          </pic:blipFill>
                          <pic:spPr>
                            <a:xfrm>
                              <a:off x="315525" y="2967802"/>
                              <a:ext cx="603505" cy="1047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Imagen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658" y="3137135"/>
                              <a:ext cx="1389891" cy="348691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" name="Imagen 1" descr="Image result for androi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9646" b="81319" l="24805" r="74512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03" t="16230" r="26428" b="19640"/>
                          <a:stretch/>
                        </pic:blipFill>
                        <pic:spPr bwMode="auto">
                          <a:xfrm flipH="1">
                            <a:off x="0" y="2781300"/>
                            <a:ext cx="2294890" cy="242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454562" id="Grupo 8" o:spid="_x0000_s1026" style="position:absolute;margin-left:340.5pt;margin-top:-1.5pt;width:180.7pt;height:409.8pt;z-index:251659264" coordsize="22948,52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">
                <v:group id="Grupo 16" o:spid="_x0000_s1027" alt="Flower graphic" style="position:absolute;left:4762;width:13442;height:52029" coordsize="17252,67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28" type="#_x0000_t75" style="position:absolute;left:2929;top:1443;width:6035;height:1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">
                    <v:imagedata r:id="rId14" o:title="" cropbottom="38307f" recolortarget="black"/>
                    <v:path arrowok="t"/>
                  </v:shape>
                  <v:shape id="Imagen 3" o:spid="_x0000_s1029" type="#_x0000_t75" style="position:absolute;top:18591;width:16123;height:15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">
                    <v:imagedata r:id="rId15" o:title="" recolortarget="#6d0838 [1445]"/>
                    <v:path arrowok="t"/>
                  </v:shape>
                  <v:shape id="Imagen 4" o:spid="_x0000_s1030" type="#_x0000_t75" style="position:absolute;left:231;width:16338;height:67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">
                    <v:imagedata r:id="rId16" o:title=""/>
                    <v:path arrowok="t"/>
                  </v:shape>
                  <v:shape id="Imagen 5" o:spid="_x0000_s1031" type="#_x0000_t75" style="position:absolute;left:6828;top:43048;width:10424;height:9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">
                    <v:imagedata r:id="rId17" o:title="" recolortarget="#6d0838 [1445]"/>
                    <v:path arrowok="t"/>
                  </v:shape>
                  <v:shape id="Imagen 6" o:spid="_x0000_s1032" type="#_x0000_t75" style="position:absolute;left:3155;top:29678;width:6035;height:10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">
                    <v:imagedata r:id="rId14" o:title="" croptop="47500f" recolortarget="black"/>
                    <v:path arrowok="t"/>
                  </v:shape>
                  <v:shape id="Imagen 7" o:spid="_x0000_s1033" type="#_x0000_t75" style="position:absolute;left:2816;top:31371;width:13899;height:34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">
                    <v:imagedata r:id="rId18" o:title=""/>
                    <v:path arrowok="t"/>
                  </v:shape>
                </v:group>
                <v:shape id="Imagen 1" o:spid="_x0000_s1034" type="#_x0000_t75" alt="Image result for android" style="position:absolute;top:27813;width:22948;height:2423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">
                  <v:imagedata r:id="rId19" o:title="Image result for android" croptop="10636f" cropbottom="12871f" cropleft="16386f" cropright="17320f"/>
                  <v:path arrowok="t"/>
                </v:shape>
                <w10:wrap type="square"/>
              </v:group>
            </w:pict>
          </mc:Fallback>
        </mc:AlternateContent>
      </w:r>
      <w:r w:rsidR="007F21FF">
        <w:t>¿Cuáles deben ser las versiones del API?</w:t>
      </w:r>
    </w:p>
    <w:p w:rsidR="003F6570" w:rsidRDefault="003F6570" w:rsidP="003F6570">
      <w:pPr>
        <w:pStyle w:val="Lista"/>
        <w:numPr>
          <w:ilvl w:val="0"/>
          <w:numId w:val="2"/>
        </w:numPr>
      </w:pPr>
      <w:r>
        <w:rPr>
          <w:rStyle w:val="Casilla"/>
        </w:rPr>
        <w:t>API 16 en adelante</w:t>
      </w:r>
    </w:p>
    <w:p w:rsidR="0039621D" w:rsidRDefault="003F6570">
      <w:pPr>
        <w:pStyle w:val="Lista"/>
      </w:pPr>
      <w:sdt>
        <w:sdtPr>
          <w:rPr>
            <w:rStyle w:val="Casilla"/>
          </w:rPr>
          <w:id w:val="184953653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asilla"/>
          </w:rPr>
        </w:sdtEndPr>
        <w:sdtContent>
          <w:r w:rsidR="00DE4376">
            <w:rPr>
              <w:rStyle w:val="Casilla"/>
              <w:rFonts w:hint="eastAsia"/>
            </w:rPr>
            <w:t>☐</w:t>
          </w:r>
        </w:sdtContent>
      </w:sdt>
      <w:r w:rsidR="00DE4376">
        <w:tab/>
      </w:r>
      <w:r w:rsidR="00772A8C">
        <w:t xml:space="preserve">¿Qué archivos </w:t>
      </w:r>
      <w:r w:rsidR="00D8118C">
        <w:t>escritos en C++ están presentes</w:t>
      </w:r>
      <w:r w:rsidR="00772A8C">
        <w:t>?</w:t>
      </w:r>
    </w:p>
    <w:p w:rsidR="003F6570" w:rsidRDefault="003F6570">
      <w:pPr>
        <w:pStyle w:val="Lista"/>
      </w:pPr>
      <w:r>
        <w:rPr>
          <w:rStyle w:val="Casilla"/>
          <w:rFonts w:hint="eastAsia"/>
        </w:rPr>
        <w:t xml:space="preserve">El </w:t>
      </w:r>
      <w:proofErr w:type="spellStart"/>
      <w:r>
        <w:rPr>
          <w:rStyle w:val="Casilla"/>
          <w:rFonts w:hint="eastAsia"/>
        </w:rPr>
        <w:t>header</w:t>
      </w:r>
      <w:proofErr w:type="spellEnd"/>
      <w:r>
        <w:rPr>
          <w:rStyle w:val="Casilla"/>
          <w:rFonts w:hint="eastAsia"/>
        </w:rPr>
        <w:t xml:space="preserve"> (archivo .h</w:t>
      </w:r>
      <w:r>
        <w:rPr>
          <w:rStyle w:val="Casilla"/>
        </w:rPr>
        <w:t xml:space="preserve">) con la declaración de librerías y funciones y el </w:t>
      </w:r>
      <w:proofErr w:type="spellStart"/>
      <w:r>
        <w:rPr>
          <w:rStyle w:val="Casilla"/>
        </w:rPr>
        <w:t>cpp</w:t>
      </w:r>
      <w:proofErr w:type="spellEnd"/>
      <w:r>
        <w:rPr>
          <w:rStyle w:val="Casilla"/>
        </w:rPr>
        <w:t xml:space="preserve"> con la definición de las funciones que se van a ejecutar</w:t>
      </w:r>
    </w:p>
    <w:p w:rsidR="0039621D" w:rsidRDefault="003F6570">
      <w:pPr>
        <w:pStyle w:val="Lista"/>
      </w:pPr>
      <w:sdt>
        <w:sdtPr>
          <w:rPr>
            <w:rStyle w:val="Casilla"/>
          </w:rPr>
          <w:id w:val="-484622067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asilla"/>
          </w:rPr>
        </w:sdtEndPr>
        <w:sdtContent>
          <w:r w:rsidR="00DE4376">
            <w:rPr>
              <w:rStyle w:val="Casilla"/>
              <w:rFonts w:hint="eastAsia"/>
            </w:rPr>
            <w:t>☐</w:t>
          </w:r>
        </w:sdtContent>
      </w:sdt>
      <w:r w:rsidR="00DE4376">
        <w:tab/>
      </w:r>
      <w:r w:rsidR="00D8118C">
        <w:t>¿Qué debe contener el código en C++?</w:t>
      </w:r>
    </w:p>
    <w:p w:rsidR="003F6570" w:rsidRDefault="003F6570">
      <w:pPr>
        <w:pStyle w:val="Lista"/>
      </w:pPr>
      <w:r>
        <w:rPr>
          <w:rStyle w:val="Casilla"/>
          <w:rFonts w:hint="eastAsia"/>
        </w:rPr>
        <w:t>La declaraci</w:t>
      </w:r>
      <w:r>
        <w:rPr>
          <w:rStyle w:val="Casilla"/>
        </w:rPr>
        <w:t xml:space="preserve">ón de función que crea el comando </w:t>
      </w:r>
      <w:proofErr w:type="spellStart"/>
      <w:r>
        <w:rPr>
          <w:rStyle w:val="Casilla"/>
        </w:rPr>
        <w:t>javah</w:t>
      </w:r>
      <w:proofErr w:type="spellEnd"/>
      <w:r>
        <w:rPr>
          <w:rStyle w:val="Casilla"/>
        </w:rPr>
        <w:t xml:space="preserve"> y la inclusión de la librería en </w:t>
      </w:r>
      <w:proofErr w:type="spellStart"/>
      <w:r>
        <w:rPr>
          <w:rStyle w:val="Casilla"/>
        </w:rPr>
        <w:t>OpenCV</w:t>
      </w:r>
      <w:proofErr w:type="spellEnd"/>
    </w:p>
    <w:p w:rsidR="0039621D" w:rsidRDefault="003F6570">
      <w:pPr>
        <w:pStyle w:val="Lista"/>
      </w:pPr>
      <w:sdt>
        <w:sdtPr>
          <w:rPr>
            <w:rStyle w:val="Casilla"/>
          </w:rPr>
          <w:id w:val="-638111089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asilla"/>
          </w:rPr>
        </w:sdtEndPr>
        <w:sdtContent>
          <w:r w:rsidR="00DE4376">
            <w:rPr>
              <w:rStyle w:val="Casilla"/>
              <w:rFonts w:hint="eastAsia"/>
            </w:rPr>
            <w:t>☐</w:t>
          </w:r>
        </w:sdtContent>
      </w:sdt>
      <w:r w:rsidR="00D8118C">
        <w:rPr>
          <w:rStyle w:val="Casilla"/>
        </w:rPr>
        <w:t xml:space="preserve"> </w:t>
      </w:r>
      <w:r w:rsidR="00D8118C">
        <w:t xml:space="preserve">¿Cuándo debe instalar </w:t>
      </w:r>
      <w:proofErr w:type="spellStart"/>
      <w:r w:rsidR="00D8118C">
        <w:t>OpenCV</w:t>
      </w:r>
      <w:proofErr w:type="spellEnd"/>
      <w:r w:rsidR="00D8118C">
        <w:t xml:space="preserve"> Manager en el dispositivo?</w:t>
      </w:r>
    </w:p>
    <w:p w:rsidR="003F6570" w:rsidRDefault="003F6570">
      <w:pPr>
        <w:pStyle w:val="Lista"/>
      </w:pPr>
      <w:r>
        <w:rPr>
          <w:rStyle w:val="Casilla"/>
          <w:rFonts w:hint="eastAsia"/>
        </w:rPr>
        <w:t xml:space="preserve">Cuando se trabaja en </w:t>
      </w:r>
      <w:r>
        <w:rPr>
          <w:rStyle w:val="Casilla"/>
        </w:rPr>
        <w:t>Android</w:t>
      </w:r>
      <w:r>
        <w:rPr>
          <w:rStyle w:val="Casilla"/>
          <w:rFonts w:hint="eastAsia"/>
        </w:rPr>
        <w:t xml:space="preserve"> </w:t>
      </w:r>
      <w:r>
        <w:rPr>
          <w:rStyle w:val="Casilla"/>
        </w:rPr>
        <w:t xml:space="preserve">nativamente sin la inclusión de archivos en </w:t>
      </w:r>
      <w:proofErr w:type="spellStart"/>
      <w:r>
        <w:rPr>
          <w:rStyle w:val="Casilla"/>
        </w:rPr>
        <w:t>c++</w:t>
      </w:r>
      <w:proofErr w:type="spellEnd"/>
    </w:p>
    <w:p w:rsidR="0039621D" w:rsidRDefault="003F6570" w:rsidP="00D8118C">
      <w:pPr>
        <w:pStyle w:val="Lista"/>
      </w:pPr>
      <w:sdt>
        <w:sdtPr>
          <w:rPr>
            <w:rStyle w:val="Casilla"/>
          </w:rPr>
          <w:id w:val="-589310890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asilla"/>
          </w:rPr>
        </w:sdtEndPr>
        <w:sdtContent>
          <w:r w:rsidR="00DE4376">
            <w:rPr>
              <w:rStyle w:val="Casilla"/>
              <w:rFonts w:hint="eastAsia"/>
            </w:rPr>
            <w:t>☐</w:t>
          </w:r>
        </w:sdtContent>
      </w:sdt>
      <w:r w:rsidR="00DE4376">
        <w:tab/>
      </w:r>
      <w:r w:rsidR="00D8118C">
        <w:t xml:space="preserve">¿Para qué sirve el </w:t>
      </w:r>
      <w:proofErr w:type="spellStart"/>
      <w:r w:rsidR="00D8118C">
        <w:t>OpenCVManager</w:t>
      </w:r>
      <w:proofErr w:type="spellEnd"/>
      <w:r w:rsidR="00D8118C">
        <w:t>?</w:t>
      </w:r>
    </w:p>
    <w:p w:rsidR="003F6570" w:rsidRDefault="003F6570" w:rsidP="00D8118C">
      <w:pPr>
        <w:pStyle w:val="Lista"/>
      </w:pPr>
      <w:r>
        <w:rPr>
          <w:rStyle w:val="Casilla"/>
          <w:rFonts w:hint="eastAsia"/>
        </w:rPr>
        <w:t>Es una aplicaci</w:t>
      </w:r>
      <w:r>
        <w:rPr>
          <w:rStyle w:val="Casilla"/>
        </w:rPr>
        <w:t>ón para Android que contiene las librerías necesarias para el correcto funcionamiento de las aplicaciones nativas</w:t>
      </w:r>
    </w:p>
    <w:p w:rsidR="00956444" w:rsidRPr="00283DCC" w:rsidRDefault="005238B1" w:rsidP="00283DCC">
      <w:pPr>
        <w:pStyle w:val="Lista"/>
      </w:pPr>
      <w:r w:rsidRPr="005238B1">
        <w:rPr>
          <w:rStyle w:val="Casilla"/>
          <w:color w:val="3B6220" w:themeColor="accent4" w:themeShade="80"/>
        </w:rPr>
        <w:t>Atención al resto de la explicación</w:t>
      </w:r>
      <w:r w:rsidR="00DE4376">
        <w:tab/>
      </w:r>
    </w:p>
    <w:p w:rsidR="00283DCC" w:rsidRDefault="003F6570">
      <w:pPr>
        <w:pStyle w:val="Lista"/>
        <w:rPr>
          <w:spacing w:val="-6"/>
        </w:rPr>
      </w:pPr>
      <w:sdt>
        <w:sdtPr>
          <w:rPr>
            <w:rStyle w:val="Casilla"/>
          </w:rPr>
          <w:id w:val="562676978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asilla"/>
          </w:rPr>
        </w:sdtEndPr>
        <w:sdtContent>
          <w:r w:rsidR="00DE4376">
            <w:rPr>
              <w:rStyle w:val="Casilla"/>
              <w:rFonts w:hint="eastAsia"/>
            </w:rPr>
            <w:t>☐</w:t>
          </w:r>
        </w:sdtContent>
      </w:sdt>
      <w:r w:rsidR="00DE4376">
        <w:tab/>
      </w:r>
      <w:r w:rsidR="005238B1">
        <w:t>Tome una captura de pantalla con el resultado de la escala de grises</w:t>
      </w:r>
    </w:p>
    <w:bookmarkStart w:id="0" w:name="_GoBack"/>
    <w:bookmarkEnd w:id="0"/>
    <w:p w:rsidR="0039621D" w:rsidRDefault="003F6570" w:rsidP="005238B1">
      <w:pPr>
        <w:pStyle w:val="Lista"/>
      </w:pPr>
      <w:sdt>
        <w:sdtPr>
          <w:rPr>
            <w:rStyle w:val="Casilla"/>
          </w:rPr>
          <w:id w:val="-510295242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asilla"/>
          </w:rPr>
        </w:sdtEndPr>
        <w:sdtContent>
          <w:r w:rsidR="00DE4376">
            <w:rPr>
              <w:rStyle w:val="Casilla"/>
              <w:rFonts w:hint="eastAsia"/>
            </w:rPr>
            <w:t>☐</w:t>
          </w:r>
        </w:sdtContent>
      </w:sdt>
      <w:r w:rsidR="00DE4376">
        <w:tab/>
      </w:r>
      <w:r w:rsidR="00255713">
        <w:t>Aplique</w:t>
      </w:r>
      <w:r w:rsidR="005238B1">
        <w:t xml:space="preserve"> otro filtro que pueda aplicar y tome la captura de pantalla.</w:t>
      </w:r>
    </w:p>
    <w:sectPr w:rsidR="0039621D">
      <w:pgSz w:w="12240" w:h="15840"/>
      <w:pgMar w:top="1080" w:right="1440" w:bottom="129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13DE4"/>
    <w:multiLevelType w:val="hybridMultilevel"/>
    <w:tmpl w:val="08620874"/>
    <w:lvl w:ilvl="0" w:tplc="98B25B38">
      <w:start w:val="1"/>
      <w:numFmt w:val="decimal"/>
      <w:lvlText w:val="%1."/>
      <w:lvlJc w:val="left"/>
      <w:pPr>
        <w:ind w:left="389" w:hanging="360"/>
      </w:pPr>
      <w:rPr>
        <w:rFonts w:ascii="MS Gothic" w:eastAsia="MS Gothic" w:hAnsi="MS Gothic" w:hint="default"/>
        <w:b/>
        <w:color w:val="ADD98E" w:themeColor="accent4" w:themeTint="99"/>
        <w:sz w:val="20"/>
      </w:rPr>
    </w:lvl>
    <w:lvl w:ilvl="1" w:tplc="140A0019" w:tentative="1">
      <w:start w:val="1"/>
      <w:numFmt w:val="lowerLetter"/>
      <w:lvlText w:val="%2."/>
      <w:lvlJc w:val="left"/>
      <w:pPr>
        <w:ind w:left="1109" w:hanging="360"/>
      </w:pPr>
    </w:lvl>
    <w:lvl w:ilvl="2" w:tplc="140A001B" w:tentative="1">
      <w:start w:val="1"/>
      <w:numFmt w:val="lowerRoman"/>
      <w:lvlText w:val="%3."/>
      <w:lvlJc w:val="right"/>
      <w:pPr>
        <w:ind w:left="1829" w:hanging="180"/>
      </w:pPr>
    </w:lvl>
    <w:lvl w:ilvl="3" w:tplc="140A000F" w:tentative="1">
      <w:start w:val="1"/>
      <w:numFmt w:val="decimal"/>
      <w:lvlText w:val="%4."/>
      <w:lvlJc w:val="left"/>
      <w:pPr>
        <w:ind w:left="2549" w:hanging="360"/>
      </w:pPr>
    </w:lvl>
    <w:lvl w:ilvl="4" w:tplc="140A0019" w:tentative="1">
      <w:start w:val="1"/>
      <w:numFmt w:val="lowerLetter"/>
      <w:lvlText w:val="%5."/>
      <w:lvlJc w:val="left"/>
      <w:pPr>
        <w:ind w:left="3269" w:hanging="360"/>
      </w:pPr>
    </w:lvl>
    <w:lvl w:ilvl="5" w:tplc="140A001B" w:tentative="1">
      <w:start w:val="1"/>
      <w:numFmt w:val="lowerRoman"/>
      <w:lvlText w:val="%6."/>
      <w:lvlJc w:val="right"/>
      <w:pPr>
        <w:ind w:left="3989" w:hanging="180"/>
      </w:pPr>
    </w:lvl>
    <w:lvl w:ilvl="6" w:tplc="140A000F" w:tentative="1">
      <w:start w:val="1"/>
      <w:numFmt w:val="decimal"/>
      <w:lvlText w:val="%7."/>
      <w:lvlJc w:val="left"/>
      <w:pPr>
        <w:ind w:left="4709" w:hanging="360"/>
      </w:pPr>
    </w:lvl>
    <w:lvl w:ilvl="7" w:tplc="140A0019" w:tentative="1">
      <w:start w:val="1"/>
      <w:numFmt w:val="lowerLetter"/>
      <w:lvlText w:val="%8."/>
      <w:lvlJc w:val="left"/>
      <w:pPr>
        <w:ind w:left="5429" w:hanging="360"/>
      </w:pPr>
    </w:lvl>
    <w:lvl w:ilvl="8" w:tplc="140A001B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1" w15:restartNumberingAfterBreak="0">
    <w:nsid w:val="41494B22"/>
    <w:multiLevelType w:val="hybridMultilevel"/>
    <w:tmpl w:val="69369C66"/>
    <w:lvl w:ilvl="0" w:tplc="17708680">
      <w:start w:val="1"/>
      <w:numFmt w:val="decimal"/>
      <w:lvlText w:val="%1."/>
      <w:lvlJc w:val="left"/>
      <w:pPr>
        <w:ind w:left="389" w:hanging="360"/>
      </w:pPr>
      <w:rPr>
        <w:rFonts w:ascii="MS Gothic" w:eastAsia="MS Gothic" w:hAnsi="MS Gothic" w:hint="default"/>
        <w:b/>
        <w:color w:val="ADD98E" w:themeColor="accent4" w:themeTint="99"/>
        <w:sz w:val="20"/>
      </w:rPr>
    </w:lvl>
    <w:lvl w:ilvl="1" w:tplc="140A0019" w:tentative="1">
      <w:start w:val="1"/>
      <w:numFmt w:val="lowerLetter"/>
      <w:lvlText w:val="%2."/>
      <w:lvlJc w:val="left"/>
      <w:pPr>
        <w:ind w:left="1109" w:hanging="360"/>
      </w:pPr>
    </w:lvl>
    <w:lvl w:ilvl="2" w:tplc="140A001B" w:tentative="1">
      <w:start w:val="1"/>
      <w:numFmt w:val="lowerRoman"/>
      <w:lvlText w:val="%3."/>
      <w:lvlJc w:val="right"/>
      <w:pPr>
        <w:ind w:left="1829" w:hanging="180"/>
      </w:pPr>
    </w:lvl>
    <w:lvl w:ilvl="3" w:tplc="140A000F" w:tentative="1">
      <w:start w:val="1"/>
      <w:numFmt w:val="decimal"/>
      <w:lvlText w:val="%4."/>
      <w:lvlJc w:val="left"/>
      <w:pPr>
        <w:ind w:left="2549" w:hanging="360"/>
      </w:pPr>
    </w:lvl>
    <w:lvl w:ilvl="4" w:tplc="140A0019" w:tentative="1">
      <w:start w:val="1"/>
      <w:numFmt w:val="lowerLetter"/>
      <w:lvlText w:val="%5."/>
      <w:lvlJc w:val="left"/>
      <w:pPr>
        <w:ind w:left="3269" w:hanging="360"/>
      </w:pPr>
    </w:lvl>
    <w:lvl w:ilvl="5" w:tplc="140A001B" w:tentative="1">
      <w:start w:val="1"/>
      <w:numFmt w:val="lowerRoman"/>
      <w:lvlText w:val="%6."/>
      <w:lvlJc w:val="right"/>
      <w:pPr>
        <w:ind w:left="3989" w:hanging="180"/>
      </w:pPr>
    </w:lvl>
    <w:lvl w:ilvl="6" w:tplc="140A000F" w:tentative="1">
      <w:start w:val="1"/>
      <w:numFmt w:val="decimal"/>
      <w:lvlText w:val="%7."/>
      <w:lvlJc w:val="left"/>
      <w:pPr>
        <w:ind w:left="4709" w:hanging="360"/>
      </w:pPr>
    </w:lvl>
    <w:lvl w:ilvl="7" w:tplc="140A0019" w:tentative="1">
      <w:start w:val="1"/>
      <w:numFmt w:val="lowerLetter"/>
      <w:lvlText w:val="%8."/>
      <w:lvlJc w:val="left"/>
      <w:pPr>
        <w:ind w:left="5429" w:hanging="360"/>
      </w:pPr>
    </w:lvl>
    <w:lvl w:ilvl="8" w:tplc="140A001B" w:tentative="1">
      <w:start w:val="1"/>
      <w:numFmt w:val="lowerRoman"/>
      <w:lvlText w:val="%9."/>
      <w:lvlJc w:val="right"/>
      <w:pPr>
        <w:ind w:left="614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1FF"/>
    <w:rsid w:val="00060F68"/>
    <w:rsid w:val="000B741D"/>
    <w:rsid w:val="000E561B"/>
    <w:rsid w:val="001445BB"/>
    <w:rsid w:val="00154A68"/>
    <w:rsid w:val="00255713"/>
    <w:rsid w:val="00283DCC"/>
    <w:rsid w:val="00300AD7"/>
    <w:rsid w:val="0039621D"/>
    <w:rsid w:val="003B183B"/>
    <w:rsid w:val="003F6570"/>
    <w:rsid w:val="00456F19"/>
    <w:rsid w:val="004B0648"/>
    <w:rsid w:val="005238B1"/>
    <w:rsid w:val="0054678B"/>
    <w:rsid w:val="005818A5"/>
    <w:rsid w:val="005A1AD0"/>
    <w:rsid w:val="005A7590"/>
    <w:rsid w:val="00772A8C"/>
    <w:rsid w:val="007F21FF"/>
    <w:rsid w:val="009524D3"/>
    <w:rsid w:val="00956444"/>
    <w:rsid w:val="00AA550B"/>
    <w:rsid w:val="00B05E99"/>
    <w:rsid w:val="00B32B95"/>
    <w:rsid w:val="00BB0F07"/>
    <w:rsid w:val="00BE5873"/>
    <w:rsid w:val="00D8118C"/>
    <w:rsid w:val="00D93B21"/>
    <w:rsid w:val="00DE4376"/>
    <w:rsid w:val="00E14ABA"/>
    <w:rsid w:val="00E30E5F"/>
    <w:rsid w:val="00F34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9A89B"/>
  <w15:chartTrackingRefBased/>
  <w15:docId w15:val="{8199B02F-E05D-4D4F-B396-76EDB53BF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000000" w:themeColor="text1"/>
        <w:sz w:val="18"/>
        <w:lang w:val="es-ES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kern w:val="18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/>
      <w:outlineLvl w:val="0"/>
    </w:pPr>
    <w:rPr>
      <w:cap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pPr>
      <w:spacing w:before="240" w:after="240" w:line="240" w:lineRule="auto"/>
      <w:contextualSpacing/>
    </w:pPr>
    <w:rPr>
      <w:rFonts w:asciiTheme="majorHAnsi" w:eastAsiaTheme="majorEastAsia" w:hAnsiTheme="majorHAnsi" w:cstheme="majorBidi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kern w:val="28"/>
      <w:sz w:val="60"/>
    </w:rPr>
  </w:style>
  <w:style w:type="paragraph" w:styleId="Sangranormal">
    <w:name w:val="Normal Indent"/>
    <w:basedOn w:val="Normal"/>
    <w:uiPriority w:val="2"/>
    <w:unhideWhenUsed/>
    <w:qFormat/>
    <w:pPr>
      <w:ind w:right="1440"/>
    </w:pPr>
  </w:style>
  <w:style w:type="character" w:customStyle="1" w:styleId="Ttulo1Car">
    <w:name w:val="Título 1 Car"/>
    <w:basedOn w:val="Fuentedeprrafopredeter"/>
    <w:link w:val="Ttulo1"/>
    <w:uiPriority w:val="9"/>
    <w:rPr>
      <w:caps/>
      <w:kern w:val="18"/>
    </w:rPr>
  </w:style>
  <w:style w:type="paragraph" w:styleId="Lista">
    <w:name w:val="List"/>
    <w:basedOn w:val="Normal"/>
    <w:uiPriority w:val="1"/>
    <w:unhideWhenUsed/>
    <w:qFormat/>
    <w:pPr>
      <w:ind w:left="346" w:hanging="317"/>
    </w:pPr>
  </w:style>
  <w:style w:type="paragraph" w:styleId="Lista2">
    <w:name w:val="List 2"/>
    <w:basedOn w:val="Normal"/>
    <w:uiPriority w:val="1"/>
    <w:unhideWhenUsed/>
    <w:qFormat/>
    <w:pPr>
      <w:ind w:left="706" w:hanging="317"/>
    </w:pPr>
  </w:style>
  <w:style w:type="character" w:customStyle="1" w:styleId="Casilla">
    <w:name w:val="Casilla"/>
    <w:basedOn w:val="Fuentedeprrafopredeter"/>
    <w:uiPriority w:val="2"/>
    <w:qFormat/>
    <w:rPr>
      <w:rFonts w:ascii="MS Gothic" w:eastAsia="MS Gothic" w:hAnsi="MS Gothic"/>
      <w:b/>
      <w:bCs/>
      <w:color w:val="ADD98E" w:themeColor="accent4" w:themeTint="99"/>
      <w:position w:val="-2"/>
      <w:sz w:val="20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semiHidden/>
    <w:unhideWhenUsed/>
    <w:qFormat/>
    <w:rPr>
      <w:i/>
      <w:iCs/>
    </w:rPr>
  </w:style>
  <w:style w:type="paragraph" w:styleId="Prrafodelista">
    <w:name w:val="List Paragraph"/>
    <w:basedOn w:val="Normal"/>
    <w:uiPriority w:val="34"/>
    <w:unhideWhenUsed/>
    <w:qFormat/>
    <w:rsid w:val="005A1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fia\AppData\Roaming\Microsoft\Templates\Lista%20de%20comprobaci&#243;n%20(boda).dotx" TargetMode="External"/></Relationships>
</file>

<file path=word/theme/theme1.xml><?xml version="1.0" encoding="utf-8"?>
<a:theme xmlns:a="http://schemas.openxmlformats.org/drawingml/2006/main" name="Office Theme">
  <a:themeElements>
    <a:clrScheme name="Wedding Watercolor">
      <a:dk1>
        <a:sysClr val="windowText" lastClr="000000"/>
      </a:dk1>
      <a:lt1>
        <a:sysClr val="window" lastClr="FFFFFF"/>
      </a:lt1>
      <a:dk2>
        <a:srgbClr val="4D4543"/>
      </a:dk2>
      <a:lt2>
        <a:srgbClr val="E6F0DE"/>
      </a:lt2>
      <a:accent1>
        <a:srgbClr val="EE2962"/>
      </a:accent1>
      <a:accent2>
        <a:srgbClr val="ED1D7F"/>
      </a:accent2>
      <a:accent3>
        <a:srgbClr val="F7911E"/>
      </a:accent3>
      <a:accent4>
        <a:srgbClr val="78C144"/>
      </a:accent4>
      <a:accent5>
        <a:srgbClr val="B0D87A"/>
      </a:accent5>
      <a:accent6>
        <a:srgbClr val="59C58E"/>
      </a:accent6>
      <a:hlink>
        <a:srgbClr val="2DA0DC"/>
      </a:hlink>
      <a:folHlink>
        <a:srgbClr val="A03A88"/>
      </a:folHlink>
    </a:clrScheme>
    <a:fontScheme name="Wedding Watercolor">
      <a:majorFont>
        <a:latin typeface="Gabriola"/>
        <a:ea typeface=""/>
        <a:cs typeface=""/>
      </a:majorFont>
      <a:minorFont>
        <a:latin typeface="Palatino Linotyp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C6214E07-0DC6-4CB8-99B6-0AA9826BC3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3136D2-27E1-4163-AF3B-F8E5CA7D9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Lista de comprobación (boda).dotx</Template>
  <TotalTime>70</TotalTime>
  <Pages>2</Pages>
  <Words>235</Words>
  <Characters>1293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Amanda Sofia Solano Astorga</dc:creator>
  <cp:keywords/>
  <cp:lastModifiedBy>Amanda Sofia Solano Astorga</cp:lastModifiedBy>
  <cp:revision>12</cp:revision>
  <cp:lastPrinted>2016-10-20T16:59:00Z</cp:lastPrinted>
  <dcterms:created xsi:type="dcterms:W3CDTF">2016-10-20T15:45:00Z</dcterms:created>
  <dcterms:modified xsi:type="dcterms:W3CDTF">2016-10-20T20:36:00Z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TC028952159991</vt:lpwstr>
  </property>
</Properties>
</file>